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AED7FDF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03AA36FE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497B9CF" wp14:editId="6BBFEFB2">
                      <wp:extent cx="2122805" cy="2122805"/>
                      <wp:effectExtent l="19050" t="19050" r="29845" b="2984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t="-12582" b="-12582"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A04E8E5" id="Oval 2" o:spid="_x0000_s1026" alt="Title: Professional Headshot of Man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" strokecolor="#94b6d2 [3204]" strokeweight="5pt">
                      <v:fill r:id="rId1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340C5A2F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8EC817C" w14:textId="77777777" w:rsidR="001B2ABD" w:rsidRDefault="00C87749" w:rsidP="001B2ABD">
            <w:pPr>
              <w:pStyle w:val="Title"/>
            </w:pPr>
            <w:r w:rsidRPr="00C87749">
              <w:rPr>
                <w:sz w:val="72"/>
              </w:rPr>
              <w:t>christian arvie benito</w:t>
            </w:r>
          </w:p>
          <w:p w14:paraId="043045AC" w14:textId="77777777" w:rsidR="001B2ABD" w:rsidRDefault="00C87749" w:rsidP="001B2ABD">
            <w:pPr>
              <w:pStyle w:val="Subtitle"/>
            </w:pPr>
            <w:r w:rsidRPr="007F403F">
              <w:rPr>
                <w:spacing w:val="25"/>
                <w:w w:val="100"/>
              </w:rPr>
              <w:t>Programme</w:t>
            </w:r>
            <w:r w:rsidRPr="007F403F">
              <w:rPr>
                <w:spacing w:val="6"/>
                <w:w w:val="100"/>
              </w:rPr>
              <w:t>r</w:t>
            </w:r>
          </w:p>
        </w:tc>
      </w:tr>
      <w:tr w:rsidR="001B2ABD" w14:paraId="109E368E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744313A0B239449B890C796424EFD81D"/>
              </w:placeholder>
              <w:temporary/>
              <w:showingPlcHdr/>
              <w15:appearance w15:val="hidden"/>
            </w:sdtPr>
            <w:sdtEndPr/>
            <w:sdtContent>
              <w:p w14:paraId="144F642F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44C30E34" w14:textId="77777777" w:rsidR="00036450" w:rsidRDefault="00A24A75" w:rsidP="00036450">
            <w:r w:rsidRPr="00B253D7">
              <w:rPr>
                <w:sz w:val="20"/>
              </w:rPr>
              <w:t>Detail-oriented programmer with 2 years of experiencing developing, testing, and fixing applications. Offering excellent skills and the ability to function well both independently and in fast-paced team environments.</w:t>
            </w:r>
          </w:p>
          <w:p w14:paraId="0A04C466" w14:textId="77777777" w:rsidR="00A24A75" w:rsidRDefault="00A24A75" w:rsidP="00036450"/>
          <w:sdt>
            <w:sdtPr>
              <w:id w:val="-1954003311"/>
              <w:placeholder>
                <w:docPart w:val="3A0F9C08D2664F49AC9489711C7C75D6"/>
              </w:placeholder>
              <w:temporary/>
              <w:showingPlcHdr/>
              <w15:appearance w15:val="hidden"/>
            </w:sdtPr>
            <w:sdtEndPr/>
            <w:sdtContent>
              <w:p w14:paraId="73EF38EB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rPr>
                <w:sz w:val="20"/>
              </w:rPr>
              <w:id w:val="1111563247"/>
              <w:placeholder>
                <w:docPart w:val="CB3F6D007AD54E4EAA57C6A3D9F45637"/>
              </w:placeholder>
              <w:temporary/>
              <w:showingPlcHdr/>
              <w15:appearance w15:val="hidden"/>
            </w:sdtPr>
            <w:sdtEndPr/>
            <w:sdtContent>
              <w:p w14:paraId="3B679498" w14:textId="77777777" w:rsidR="004D3011" w:rsidRPr="00B253D7" w:rsidRDefault="004D3011" w:rsidP="004D3011">
                <w:pPr>
                  <w:rPr>
                    <w:sz w:val="20"/>
                  </w:rPr>
                </w:pPr>
                <w:r w:rsidRPr="00B253D7">
                  <w:rPr>
                    <w:sz w:val="20"/>
                  </w:rPr>
                  <w:t>PHONE:</w:t>
                </w:r>
              </w:p>
            </w:sdtContent>
          </w:sdt>
          <w:p w14:paraId="0FBC6390" w14:textId="77777777" w:rsidR="004D3011" w:rsidRPr="00B253D7" w:rsidRDefault="00B47F1A" w:rsidP="004D3011">
            <w:pPr>
              <w:rPr>
                <w:sz w:val="20"/>
              </w:rPr>
            </w:pPr>
            <w:r w:rsidRPr="00B253D7">
              <w:rPr>
                <w:sz w:val="20"/>
              </w:rPr>
              <w:t>0926 839 5843</w:t>
            </w:r>
          </w:p>
          <w:p w14:paraId="494444B5" w14:textId="77777777" w:rsidR="004D3011" w:rsidRPr="00B253D7" w:rsidRDefault="004D3011" w:rsidP="004D3011">
            <w:pPr>
              <w:rPr>
                <w:sz w:val="20"/>
              </w:rPr>
            </w:pPr>
          </w:p>
          <w:p w14:paraId="5B0CB2D6" w14:textId="77777777" w:rsidR="004D3011" w:rsidRPr="00B253D7" w:rsidRDefault="00B47F1A" w:rsidP="004D3011">
            <w:pPr>
              <w:rPr>
                <w:sz w:val="20"/>
              </w:rPr>
            </w:pPr>
            <w:r w:rsidRPr="00B253D7">
              <w:rPr>
                <w:sz w:val="20"/>
              </w:rPr>
              <w:t>ADDRESS:</w:t>
            </w:r>
          </w:p>
          <w:p w14:paraId="1135A8D7" w14:textId="77777777" w:rsidR="004D3011" w:rsidRPr="00B253D7" w:rsidRDefault="00B47F1A" w:rsidP="004D3011">
            <w:pPr>
              <w:rPr>
                <w:sz w:val="20"/>
              </w:rPr>
            </w:pPr>
            <w:r w:rsidRPr="00B253D7">
              <w:rPr>
                <w:sz w:val="20"/>
              </w:rPr>
              <w:t xml:space="preserve">032 </w:t>
            </w:r>
            <w:proofErr w:type="spellStart"/>
            <w:r w:rsidRPr="00B253D7">
              <w:rPr>
                <w:sz w:val="20"/>
              </w:rPr>
              <w:t>Poblacion</w:t>
            </w:r>
            <w:proofErr w:type="spellEnd"/>
            <w:r w:rsidRPr="00B253D7">
              <w:rPr>
                <w:sz w:val="20"/>
              </w:rPr>
              <w:t xml:space="preserve">, </w:t>
            </w:r>
            <w:proofErr w:type="spellStart"/>
            <w:r w:rsidRPr="00B253D7">
              <w:rPr>
                <w:sz w:val="20"/>
              </w:rPr>
              <w:t>Laoac</w:t>
            </w:r>
            <w:proofErr w:type="spellEnd"/>
            <w:r w:rsidRPr="00B253D7">
              <w:rPr>
                <w:sz w:val="20"/>
              </w:rPr>
              <w:t>, Pangasinan</w:t>
            </w:r>
          </w:p>
          <w:p w14:paraId="529B0590" w14:textId="77777777" w:rsidR="004D3011" w:rsidRPr="00B253D7" w:rsidRDefault="004D3011" w:rsidP="004D3011">
            <w:pPr>
              <w:rPr>
                <w:sz w:val="20"/>
              </w:rPr>
            </w:pPr>
          </w:p>
          <w:sdt>
            <w:sdtPr>
              <w:rPr>
                <w:sz w:val="20"/>
              </w:rPr>
              <w:id w:val="-240260293"/>
              <w:placeholder>
                <w:docPart w:val="9CF855FD3E4A48589317051979B05397"/>
              </w:placeholder>
              <w:temporary/>
              <w:showingPlcHdr/>
              <w15:appearance w15:val="hidden"/>
            </w:sdtPr>
            <w:sdtEndPr/>
            <w:sdtContent>
              <w:p w14:paraId="20314DC4" w14:textId="77777777" w:rsidR="004D3011" w:rsidRPr="00B253D7" w:rsidRDefault="004D3011" w:rsidP="004D3011">
                <w:pPr>
                  <w:rPr>
                    <w:sz w:val="20"/>
                  </w:rPr>
                </w:pPr>
                <w:r w:rsidRPr="00B253D7">
                  <w:rPr>
                    <w:sz w:val="20"/>
                  </w:rPr>
                  <w:t>EMAIL:</w:t>
                </w:r>
              </w:p>
            </w:sdtContent>
          </w:sdt>
          <w:p w14:paraId="1E8113A0" w14:textId="77777777" w:rsidR="00036450" w:rsidRPr="00B253D7" w:rsidRDefault="00106002" w:rsidP="004D3011">
            <w:pPr>
              <w:rPr>
                <w:sz w:val="20"/>
              </w:rPr>
            </w:pPr>
            <w:hyperlink r:id="rId12" w:history="1">
              <w:r w:rsidR="00E963BD" w:rsidRPr="00B253D7">
                <w:rPr>
                  <w:rStyle w:val="Hyperlink"/>
                  <w:sz w:val="20"/>
                </w:rPr>
                <w:t>arvieguadiz@gmail.com</w:t>
              </w:r>
            </w:hyperlink>
          </w:p>
          <w:p w14:paraId="58DA962C" w14:textId="77777777" w:rsidR="00E963BD" w:rsidRPr="00B253D7" w:rsidRDefault="00E963BD" w:rsidP="004D3011">
            <w:pPr>
              <w:rPr>
                <w:rStyle w:val="Hyperlink"/>
                <w:sz w:val="20"/>
              </w:rPr>
            </w:pPr>
          </w:p>
          <w:p w14:paraId="54C006E6" w14:textId="77777777" w:rsidR="00E963BD" w:rsidRPr="00B253D7" w:rsidRDefault="00E963BD" w:rsidP="00E963BD">
            <w:pPr>
              <w:rPr>
                <w:sz w:val="20"/>
              </w:rPr>
            </w:pPr>
            <w:r w:rsidRPr="00B253D7">
              <w:rPr>
                <w:sz w:val="20"/>
              </w:rPr>
              <w:t>BIRTHDATE:</w:t>
            </w:r>
          </w:p>
          <w:p w14:paraId="65D59B7D" w14:textId="77777777" w:rsidR="00E963BD" w:rsidRPr="00E963BD" w:rsidRDefault="00E963BD" w:rsidP="00E963BD">
            <w:pPr>
              <w:rPr>
                <w:rStyle w:val="Hyperlink"/>
                <w:color w:val="auto"/>
                <w:u w:val="none"/>
              </w:rPr>
            </w:pPr>
            <w:r w:rsidRPr="00B253D7">
              <w:rPr>
                <w:sz w:val="20"/>
              </w:rPr>
              <w:t>November 14, 1995</w:t>
            </w:r>
          </w:p>
          <w:p w14:paraId="4EBB06DE" w14:textId="77777777" w:rsidR="004D3011" w:rsidRPr="00CB0055" w:rsidRDefault="00B86B3C" w:rsidP="00CB0055">
            <w:pPr>
              <w:pStyle w:val="Heading3"/>
            </w:pPr>
            <w:r>
              <w:t>personal skills</w:t>
            </w:r>
          </w:p>
          <w:p w14:paraId="7803412C" w14:textId="77777777" w:rsidR="004D3011" w:rsidRDefault="00B86B3C" w:rsidP="004D3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work independently</w:t>
            </w:r>
          </w:p>
          <w:p w14:paraId="2FE81C9D" w14:textId="77777777" w:rsidR="00C80E66" w:rsidRPr="00B86B3C" w:rsidRDefault="00C80E66" w:rsidP="004D3011">
            <w:pPr>
              <w:rPr>
                <w:sz w:val="20"/>
                <w:szCs w:val="20"/>
              </w:rPr>
            </w:pPr>
          </w:p>
          <w:p w14:paraId="769E6E9A" w14:textId="77777777" w:rsidR="004D3011" w:rsidRDefault="00B86B3C" w:rsidP="004D3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work as part of a team</w:t>
            </w:r>
          </w:p>
          <w:p w14:paraId="3705F34C" w14:textId="77777777" w:rsidR="00C80E66" w:rsidRPr="00B86B3C" w:rsidRDefault="00C80E66" w:rsidP="004D3011">
            <w:pPr>
              <w:rPr>
                <w:sz w:val="20"/>
                <w:szCs w:val="20"/>
              </w:rPr>
            </w:pPr>
          </w:p>
          <w:p w14:paraId="7A536D11" w14:textId="77777777" w:rsidR="004D3011" w:rsidRDefault="00B86B3C" w:rsidP="004D3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work under pressure</w:t>
            </w:r>
          </w:p>
          <w:p w14:paraId="6D8C29CC" w14:textId="77777777" w:rsidR="00C80E66" w:rsidRPr="00B86B3C" w:rsidRDefault="00C80E66" w:rsidP="004D3011">
            <w:pPr>
              <w:rPr>
                <w:sz w:val="20"/>
                <w:szCs w:val="20"/>
              </w:rPr>
            </w:pPr>
          </w:p>
          <w:p w14:paraId="352C646E" w14:textId="77777777" w:rsidR="004D3011" w:rsidRDefault="00B86B3C" w:rsidP="004D3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time management skills</w:t>
            </w:r>
          </w:p>
          <w:p w14:paraId="0315AA67" w14:textId="77777777" w:rsidR="00C80E66" w:rsidRDefault="00C80E66" w:rsidP="004D3011">
            <w:pPr>
              <w:rPr>
                <w:sz w:val="20"/>
                <w:szCs w:val="20"/>
              </w:rPr>
            </w:pPr>
          </w:p>
          <w:p w14:paraId="7136EE1B" w14:textId="77777777" w:rsidR="00B86B3C" w:rsidRDefault="00B86B3C" w:rsidP="004D3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multi-task</w:t>
            </w:r>
          </w:p>
          <w:p w14:paraId="635986F5" w14:textId="77777777" w:rsidR="00C80E66" w:rsidRDefault="00C80E66" w:rsidP="004D3011">
            <w:pPr>
              <w:rPr>
                <w:sz w:val="20"/>
                <w:szCs w:val="20"/>
              </w:rPr>
            </w:pPr>
          </w:p>
          <w:p w14:paraId="7C9B4D3A" w14:textId="77777777" w:rsidR="00B86B3C" w:rsidRPr="00B86B3C" w:rsidRDefault="00B86B3C" w:rsidP="004D3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Written and verbal communication skills</w:t>
            </w:r>
          </w:p>
        </w:tc>
        <w:tc>
          <w:tcPr>
            <w:tcW w:w="720" w:type="dxa"/>
          </w:tcPr>
          <w:p w14:paraId="6CEE9D4F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01E0720A6F4B4280BBFC6D7D5C882B42"/>
              </w:placeholder>
              <w:temporary/>
              <w:showingPlcHdr/>
              <w15:appearance w15:val="hidden"/>
            </w:sdtPr>
            <w:sdtEndPr/>
            <w:sdtContent>
              <w:p w14:paraId="1915C7A1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73981C90" w14:textId="77777777" w:rsidR="00036450" w:rsidRPr="00B253D7" w:rsidRDefault="00351321" w:rsidP="00B359E4">
            <w:pPr>
              <w:pStyle w:val="Heading4"/>
              <w:rPr>
                <w:sz w:val="20"/>
              </w:rPr>
            </w:pPr>
            <w:r w:rsidRPr="00B253D7">
              <w:rPr>
                <w:sz w:val="20"/>
              </w:rPr>
              <w:t>Pangasinan State University</w:t>
            </w:r>
          </w:p>
          <w:p w14:paraId="2D8CBF8B" w14:textId="77777777" w:rsidR="00036450" w:rsidRPr="00B253D7" w:rsidRDefault="00351321" w:rsidP="00B359E4">
            <w:pPr>
              <w:pStyle w:val="Date"/>
              <w:rPr>
                <w:sz w:val="20"/>
              </w:rPr>
            </w:pPr>
            <w:r w:rsidRPr="00B253D7">
              <w:rPr>
                <w:sz w:val="20"/>
              </w:rPr>
              <w:t>2014</w:t>
            </w:r>
            <w:r w:rsidR="00036450" w:rsidRPr="00B253D7">
              <w:rPr>
                <w:sz w:val="20"/>
              </w:rPr>
              <w:t xml:space="preserve"> - </w:t>
            </w:r>
            <w:r w:rsidRPr="00B253D7">
              <w:rPr>
                <w:sz w:val="20"/>
              </w:rPr>
              <w:t>2018</w:t>
            </w:r>
          </w:p>
          <w:p w14:paraId="0B9CFB76" w14:textId="77777777" w:rsidR="004D3011" w:rsidRPr="00B253D7" w:rsidRDefault="00351321" w:rsidP="00036450">
            <w:pPr>
              <w:rPr>
                <w:sz w:val="20"/>
              </w:rPr>
            </w:pPr>
            <w:r w:rsidRPr="00B253D7">
              <w:rPr>
                <w:sz w:val="20"/>
              </w:rPr>
              <w:t>San Vicente, Urdaneta City, Pangasinan</w:t>
            </w:r>
          </w:p>
          <w:p w14:paraId="194AE5EB" w14:textId="5348F3DD" w:rsidR="00351321" w:rsidRPr="008E37CC" w:rsidRDefault="00351321" w:rsidP="008E37CC">
            <w:pPr>
              <w:rPr>
                <w:sz w:val="20"/>
              </w:rPr>
            </w:pPr>
            <w:r w:rsidRPr="00B253D7">
              <w:rPr>
                <w:sz w:val="20"/>
              </w:rPr>
              <w:t>Bachelor of Science in Information Technology</w:t>
            </w:r>
          </w:p>
          <w:sdt>
            <w:sdtPr>
              <w:id w:val="1001553383"/>
              <w:placeholder>
                <w:docPart w:val="874C42B457C941A783C3DBC259FA7E93"/>
              </w:placeholder>
              <w:temporary/>
              <w:showingPlcHdr/>
              <w15:appearance w15:val="hidden"/>
            </w:sdtPr>
            <w:sdtEndPr/>
            <w:sdtContent>
              <w:p w14:paraId="69632CE9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1CBED00D" w14:textId="77777777" w:rsidR="00036450" w:rsidRPr="00B253D7" w:rsidRDefault="00B47F1A" w:rsidP="00B359E4">
            <w:pPr>
              <w:pStyle w:val="Heading4"/>
              <w:rPr>
                <w:bCs/>
                <w:sz w:val="20"/>
              </w:rPr>
            </w:pPr>
            <w:r w:rsidRPr="00B253D7">
              <w:rPr>
                <w:sz w:val="20"/>
              </w:rPr>
              <w:t>New Media Services</w:t>
            </w:r>
            <w:r w:rsidR="00036450" w:rsidRPr="00B253D7">
              <w:rPr>
                <w:sz w:val="20"/>
              </w:rPr>
              <w:t xml:space="preserve"> </w:t>
            </w:r>
            <w:r w:rsidR="007F403F" w:rsidRPr="00B253D7">
              <w:rPr>
                <w:sz w:val="20"/>
              </w:rPr>
              <w:t>–</w:t>
            </w:r>
            <w:r w:rsidR="00036450" w:rsidRPr="00B253D7">
              <w:rPr>
                <w:sz w:val="20"/>
              </w:rPr>
              <w:t xml:space="preserve"> </w:t>
            </w:r>
            <w:r w:rsidRPr="00B253D7">
              <w:rPr>
                <w:sz w:val="20"/>
              </w:rPr>
              <w:t>Junio</w:t>
            </w:r>
            <w:r w:rsidR="007F403F" w:rsidRPr="00B253D7">
              <w:rPr>
                <w:sz w:val="20"/>
              </w:rPr>
              <w:t>r</w:t>
            </w:r>
            <w:r w:rsidRPr="00B253D7">
              <w:rPr>
                <w:sz w:val="20"/>
              </w:rPr>
              <w:t xml:space="preserve"> Programmer</w:t>
            </w:r>
          </w:p>
          <w:p w14:paraId="5F4053DE" w14:textId="77777777" w:rsidR="00036450" w:rsidRPr="00B253D7" w:rsidRDefault="00B47F1A" w:rsidP="00B359E4">
            <w:pPr>
              <w:pStyle w:val="Date"/>
              <w:rPr>
                <w:sz w:val="20"/>
              </w:rPr>
            </w:pPr>
            <w:r w:rsidRPr="00B253D7">
              <w:rPr>
                <w:sz w:val="20"/>
              </w:rPr>
              <w:t xml:space="preserve">August 2019 </w:t>
            </w:r>
            <w:r w:rsidR="00036450" w:rsidRPr="00B253D7">
              <w:rPr>
                <w:sz w:val="20"/>
              </w:rPr>
              <w:t>–</w:t>
            </w:r>
            <w:r w:rsidRPr="00B253D7">
              <w:rPr>
                <w:sz w:val="20"/>
              </w:rPr>
              <w:t xml:space="preserve"> September 2021</w:t>
            </w:r>
          </w:p>
          <w:p w14:paraId="41DE60FD" w14:textId="30C0505C" w:rsidR="00036450" w:rsidRDefault="00B47F1A" w:rsidP="00036450">
            <w:pPr>
              <w:rPr>
                <w:sz w:val="20"/>
              </w:rPr>
            </w:pPr>
            <w:proofErr w:type="spellStart"/>
            <w:r w:rsidRPr="00B253D7">
              <w:rPr>
                <w:sz w:val="20"/>
              </w:rPr>
              <w:t>Staffhouse</w:t>
            </w:r>
            <w:proofErr w:type="spellEnd"/>
            <w:r w:rsidRPr="00B253D7">
              <w:rPr>
                <w:sz w:val="20"/>
              </w:rPr>
              <w:t xml:space="preserve"> Rd., Baguio City Economic Zone (PEZA), </w:t>
            </w:r>
            <w:proofErr w:type="spellStart"/>
            <w:r w:rsidRPr="00B253D7">
              <w:rPr>
                <w:sz w:val="20"/>
              </w:rPr>
              <w:t>Loakan</w:t>
            </w:r>
            <w:proofErr w:type="spellEnd"/>
            <w:r w:rsidR="007E05C7" w:rsidRPr="00B253D7">
              <w:rPr>
                <w:sz w:val="20"/>
              </w:rPr>
              <w:t xml:space="preserve"> Rd., Baguio City</w:t>
            </w:r>
          </w:p>
          <w:p w14:paraId="5CD7A28D" w14:textId="078EAB2A" w:rsidR="008E37CC" w:rsidRPr="008E37CC" w:rsidRDefault="008E37CC" w:rsidP="00036450">
            <w:pPr>
              <w:rPr>
                <w:b/>
                <w:bCs/>
                <w:sz w:val="20"/>
              </w:rPr>
            </w:pPr>
            <w:r w:rsidRPr="008E37CC">
              <w:rPr>
                <w:b/>
                <w:bCs/>
                <w:sz w:val="20"/>
              </w:rPr>
              <w:t>Duties and Responsibilities:</w:t>
            </w:r>
          </w:p>
          <w:p w14:paraId="6217DA79" w14:textId="77777777" w:rsidR="008E37CC" w:rsidRPr="008E37CC" w:rsidRDefault="00343E8D" w:rsidP="008E37C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E37CC">
              <w:rPr>
                <w:sz w:val="20"/>
              </w:rPr>
              <w:t>Create high-quality and reliable web-applications</w:t>
            </w:r>
          </w:p>
          <w:p w14:paraId="0B3B8E9F" w14:textId="6A51EA62" w:rsidR="00343E8D" w:rsidRPr="008E37CC" w:rsidRDefault="008E37CC" w:rsidP="008E37C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E37CC">
              <w:rPr>
                <w:sz w:val="20"/>
              </w:rPr>
              <w:t>M</w:t>
            </w:r>
            <w:r w:rsidR="00343E8D" w:rsidRPr="008E37CC">
              <w:rPr>
                <w:sz w:val="20"/>
              </w:rPr>
              <w:t>aintain and improve existing systems</w:t>
            </w:r>
          </w:p>
          <w:p w14:paraId="3E7AB1F8" w14:textId="6BDDAFA9" w:rsidR="008E37CC" w:rsidRPr="008E37CC" w:rsidRDefault="008E37CC" w:rsidP="008E37C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E37CC">
              <w:rPr>
                <w:sz w:val="20"/>
              </w:rPr>
              <w:t>Identifying and correcting coding errors</w:t>
            </w:r>
          </w:p>
          <w:p w14:paraId="78D42AC2" w14:textId="62237BD4" w:rsidR="008E37CC" w:rsidRPr="008E37CC" w:rsidRDefault="008E37CC" w:rsidP="008E37C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E37CC">
              <w:rPr>
                <w:sz w:val="20"/>
              </w:rPr>
              <w:t>Testing systems before going to productions</w:t>
            </w:r>
          </w:p>
          <w:p w14:paraId="06525F3E" w14:textId="3F1AFE29" w:rsidR="008E37CC" w:rsidRPr="008E37CC" w:rsidRDefault="008E37CC" w:rsidP="008E37CC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E37CC">
              <w:rPr>
                <w:sz w:val="20"/>
              </w:rPr>
              <w:t>Database maintenance</w:t>
            </w:r>
          </w:p>
          <w:p w14:paraId="06DB32E5" w14:textId="77777777" w:rsidR="004D3011" w:rsidRPr="00B253D7" w:rsidRDefault="004D3011" w:rsidP="00036450">
            <w:pPr>
              <w:rPr>
                <w:sz w:val="20"/>
              </w:rPr>
            </w:pPr>
          </w:p>
          <w:p w14:paraId="223C3975" w14:textId="77777777" w:rsidR="004D3011" w:rsidRPr="00B253D7" w:rsidRDefault="00DB5EEB" w:rsidP="00B359E4">
            <w:pPr>
              <w:pStyle w:val="Heading4"/>
              <w:rPr>
                <w:bCs/>
                <w:sz w:val="20"/>
              </w:rPr>
            </w:pPr>
            <w:r w:rsidRPr="00B253D7">
              <w:rPr>
                <w:sz w:val="20"/>
              </w:rPr>
              <w:t>DN Coded Marketing and Design</w:t>
            </w:r>
            <w:r w:rsidR="004D3011" w:rsidRPr="00B253D7">
              <w:rPr>
                <w:sz w:val="20"/>
              </w:rPr>
              <w:t xml:space="preserve"> </w:t>
            </w:r>
            <w:r w:rsidR="007F403F" w:rsidRPr="00B253D7">
              <w:rPr>
                <w:sz w:val="20"/>
              </w:rPr>
              <w:t>–</w:t>
            </w:r>
            <w:r w:rsidR="004D3011" w:rsidRPr="00B253D7">
              <w:rPr>
                <w:sz w:val="20"/>
              </w:rPr>
              <w:t xml:space="preserve"> </w:t>
            </w:r>
            <w:r w:rsidR="007F403F" w:rsidRPr="00B253D7">
              <w:rPr>
                <w:sz w:val="20"/>
              </w:rPr>
              <w:t>Web Programmer</w:t>
            </w:r>
            <w:r w:rsidR="005103F9" w:rsidRPr="00B253D7">
              <w:rPr>
                <w:sz w:val="20"/>
              </w:rPr>
              <w:t xml:space="preserve"> </w:t>
            </w:r>
            <w:r w:rsidR="00CD077F" w:rsidRPr="00B253D7">
              <w:rPr>
                <w:sz w:val="20"/>
              </w:rPr>
              <w:t>(</w:t>
            </w:r>
            <w:r w:rsidR="005103F9" w:rsidRPr="00B253D7">
              <w:rPr>
                <w:sz w:val="20"/>
              </w:rPr>
              <w:t>OJT</w:t>
            </w:r>
            <w:r w:rsidR="00CD077F" w:rsidRPr="00B253D7">
              <w:rPr>
                <w:sz w:val="20"/>
              </w:rPr>
              <w:t>)</w:t>
            </w:r>
          </w:p>
          <w:p w14:paraId="7B75152B" w14:textId="77777777" w:rsidR="004D3011" w:rsidRPr="00B253D7" w:rsidRDefault="00DB5EEB" w:rsidP="00B359E4">
            <w:pPr>
              <w:pStyle w:val="Date"/>
              <w:rPr>
                <w:sz w:val="20"/>
              </w:rPr>
            </w:pPr>
            <w:r w:rsidRPr="00B253D7">
              <w:rPr>
                <w:sz w:val="20"/>
              </w:rPr>
              <w:t xml:space="preserve">January 2018 </w:t>
            </w:r>
            <w:r w:rsidR="004D3011" w:rsidRPr="00B253D7">
              <w:rPr>
                <w:sz w:val="20"/>
              </w:rPr>
              <w:t>–</w:t>
            </w:r>
            <w:r w:rsidRPr="00B253D7">
              <w:rPr>
                <w:sz w:val="20"/>
              </w:rPr>
              <w:t xml:space="preserve"> May 2018</w:t>
            </w:r>
          </w:p>
          <w:p w14:paraId="55BA0064" w14:textId="77777777" w:rsidR="004D3011" w:rsidRPr="00B253D7" w:rsidRDefault="00DB5EEB" w:rsidP="00343E8D">
            <w:pPr>
              <w:rPr>
                <w:sz w:val="20"/>
              </w:rPr>
            </w:pPr>
            <w:r w:rsidRPr="00B253D7">
              <w:rPr>
                <w:sz w:val="20"/>
              </w:rPr>
              <w:t>5</w:t>
            </w:r>
            <w:r w:rsidRPr="00B253D7">
              <w:rPr>
                <w:sz w:val="20"/>
                <w:vertAlign w:val="superscript"/>
              </w:rPr>
              <w:t>th</w:t>
            </w:r>
            <w:r w:rsidRPr="00B253D7">
              <w:rPr>
                <w:sz w:val="20"/>
              </w:rPr>
              <w:t xml:space="preserve"> Floor, CYA Centrum, Military Cut-off Rd., Baguio City</w:t>
            </w:r>
          </w:p>
          <w:p w14:paraId="5BADDA36" w14:textId="77777777" w:rsidR="00DB5EEB" w:rsidRPr="00343E8D" w:rsidRDefault="00DB5EEB" w:rsidP="00343E8D">
            <w:r w:rsidRPr="00B253D7">
              <w:rPr>
                <w:sz w:val="20"/>
              </w:rPr>
              <w:t>Developed a</w:t>
            </w:r>
            <w:r w:rsidR="007F403F" w:rsidRPr="00B253D7">
              <w:rPr>
                <w:sz w:val="20"/>
              </w:rPr>
              <w:t xml:space="preserve"> web-based</w:t>
            </w:r>
            <w:r w:rsidRPr="00B253D7">
              <w:rPr>
                <w:sz w:val="20"/>
              </w:rPr>
              <w:t xml:space="preserve"> application which </w:t>
            </w:r>
            <w:r w:rsidR="001A38F0" w:rsidRPr="00B253D7">
              <w:rPr>
                <w:sz w:val="20"/>
              </w:rPr>
              <w:t>will be used by the newcomers or trainees to their assessment and trainings.</w:t>
            </w:r>
          </w:p>
          <w:p w14:paraId="37993A4F" w14:textId="77777777" w:rsidR="004D3011" w:rsidRDefault="004D3011" w:rsidP="00036450"/>
          <w:sdt>
            <w:sdtPr>
              <w:id w:val="1669594239"/>
              <w:placeholder>
                <w:docPart w:val="0A4543FC66D546C89A6ED97A5C1543DA"/>
              </w:placeholder>
              <w:temporary/>
              <w:showingPlcHdr/>
              <w15:appearance w15:val="hidden"/>
            </w:sdtPr>
            <w:sdtEndPr/>
            <w:sdtContent>
              <w:p w14:paraId="0C5EC9BC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2B6DED64" w14:textId="77777777" w:rsidR="00503389" w:rsidRPr="00B253D7" w:rsidRDefault="00B253D7" w:rsidP="00503389">
            <w:pPr>
              <w:rPr>
                <w:sz w:val="20"/>
              </w:rPr>
            </w:pPr>
            <w:r>
              <w:rPr>
                <w:sz w:val="20"/>
              </w:rPr>
              <w:t xml:space="preserve">PROGRAMMING </w:t>
            </w:r>
            <w:r w:rsidRPr="00B253D7">
              <w:rPr>
                <w:sz w:val="20"/>
              </w:rPr>
              <w:t>LANGUAGES:</w:t>
            </w:r>
          </w:p>
          <w:p w14:paraId="3338E2BB" w14:textId="77777777" w:rsidR="00503389" w:rsidRPr="00B253D7" w:rsidRDefault="00B253D7" w:rsidP="00503389">
            <w:pPr>
              <w:rPr>
                <w:sz w:val="20"/>
              </w:rPr>
            </w:pPr>
            <w:r w:rsidRPr="00B253D7">
              <w:rPr>
                <w:sz w:val="20"/>
              </w:rPr>
              <w:t xml:space="preserve">PHP, Node.js, </w:t>
            </w:r>
            <w:r>
              <w:rPr>
                <w:sz w:val="20"/>
              </w:rPr>
              <w:t>HTML, CSS, JavaScript, SQL</w:t>
            </w:r>
          </w:p>
          <w:p w14:paraId="285EEBC3" w14:textId="77777777" w:rsidR="00503389" w:rsidRPr="00B253D7" w:rsidRDefault="00503389" w:rsidP="00503389">
            <w:pPr>
              <w:rPr>
                <w:sz w:val="20"/>
              </w:rPr>
            </w:pPr>
          </w:p>
          <w:p w14:paraId="5C876AC9" w14:textId="77777777" w:rsidR="00503389" w:rsidRPr="00B253D7" w:rsidRDefault="00B253D7" w:rsidP="00503389">
            <w:pPr>
              <w:rPr>
                <w:sz w:val="20"/>
              </w:rPr>
            </w:pPr>
            <w:r>
              <w:rPr>
                <w:sz w:val="20"/>
              </w:rPr>
              <w:t>FRAMEWORKS</w:t>
            </w:r>
            <w:r w:rsidR="00503389" w:rsidRPr="00B253D7">
              <w:rPr>
                <w:sz w:val="20"/>
              </w:rPr>
              <w:t>:</w:t>
            </w:r>
          </w:p>
          <w:p w14:paraId="52187DC8" w14:textId="77777777" w:rsidR="00036450" w:rsidRPr="004D3011" w:rsidRDefault="00B253D7" w:rsidP="00503389">
            <w:pPr>
              <w:rPr>
                <w:color w:val="FFFFFF" w:themeColor="background1"/>
              </w:rPr>
            </w:pPr>
            <w:r>
              <w:rPr>
                <w:sz w:val="20"/>
              </w:rPr>
              <w:t xml:space="preserve">Laravel, React, </w:t>
            </w:r>
            <w:r w:rsidR="00813338">
              <w:rPr>
                <w:sz w:val="20"/>
              </w:rPr>
              <w:t xml:space="preserve">jQuery, Bootstrap, </w:t>
            </w:r>
            <w:proofErr w:type="spellStart"/>
            <w:r w:rsidR="00813338">
              <w:rPr>
                <w:sz w:val="20"/>
              </w:rPr>
              <w:t>ExpressJS</w:t>
            </w:r>
            <w:proofErr w:type="spellEnd"/>
            <w:r w:rsidR="00813338">
              <w:rPr>
                <w:sz w:val="20"/>
              </w:rPr>
              <w:t xml:space="preserve">, </w:t>
            </w:r>
            <w:proofErr w:type="spellStart"/>
            <w:r w:rsidR="00813338">
              <w:rPr>
                <w:sz w:val="20"/>
              </w:rPr>
              <w:t>NeDB</w:t>
            </w:r>
            <w:proofErr w:type="spellEnd"/>
          </w:p>
        </w:tc>
      </w:tr>
    </w:tbl>
    <w:p w14:paraId="209F9159" w14:textId="77777777" w:rsidR="0043117B" w:rsidRDefault="00106002" w:rsidP="000C45FF">
      <w:pPr>
        <w:tabs>
          <w:tab w:val="left" w:pos="990"/>
        </w:tabs>
      </w:pPr>
    </w:p>
    <w:sectPr w:rsidR="0043117B" w:rsidSect="000C45FF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CFE8B" w14:textId="77777777" w:rsidR="00106002" w:rsidRDefault="00106002" w:rsidP="000C45FF">
      <w:r>
        <w:separator/>
      </w:r>
    </w:p>
  </w:endnote>
  <w:endnote w:type="continuationSeparator" w:id="0">
    <w:p w14:paraId="313C2E71" w14:textId="77777777" w:rsidR="00106002" w:rsidRDefault="0010600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7D7A7" w14:textId="77777777" w:rsidR="00106002" w:rsidRDefault="00106002" w:rsidP="000C45FF">
      <w:r>
        <w:separator/>
      </w:r>
    </w:p>
  </w:footnote>
  <w:footnote w:type="continuationSeparator" w:id="0">
    <w:p w14:paraId="2D0BC6D3" w14:textId="77777777" w:rsidR="00106002" w:rsidRDefault="0010600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157E8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039151" wp14:editId="5AEA962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530D89"/>
    <w:multiLevelType w:val="hybridMultilevel"/>
    <w:tmpl w:val="F00E0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92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49"/>
    <w:rsid w:val="00036450"/>
    <w:rsid w:val="00094499"/>
    <w:rsid w:val="000C45FF"/>
    <w:rsid w:val="000E3FD1"/>
    <w:rsid w:val="001031CC"/>
    <w:rsid w:val="00106002"/>
    <w:rsid w:val="00112054"/>
    <w:rsid w:val="001525E1"/>
    <w:rsid w:val="00180329"/>
    <w:rsid w:val="0019001F"/>
    <w:rsid w:val="001A38F0"/>
    <w:rsid w:val="001A74A5"/>
    <w:rsid w:val="001B2ABD"/>
    <w:rsid w:val="001E0391"/>
    <w:rsid w:val="001E1759"/>
    <w:rsid w:val="001E7A13"/>
    <w:rsid w:val="001F1ECC"/>
    <w:rsid w:val="002400EB"/>
    <w:rsid w:val="00256CF7"/>
    <w:rsid w:val="002727F9"/>
    <w:rsid w:val="00281FD5"/>
    <w:rsid w:val="002E0BC4"/>
    <w:rsid w:val="0030481B"/>
    <w:rsid w:val="003156FC"/>
    <w:rsid w:val="003254B5"/>
    <w:rsid w:val="00343E8D"/>
    <w:rsid w:val="00351321"/>
    <w:rsid w:val="0037121F"/>
    <w:rsid w:val="003A4239"/>
    <w:rsid w:val="003A6B7D"/>
    <w:rsid w:val="003B06CA"/>
    <w:rsid w:val="004071FC"/>
    <w:rsid w:val="00445947"/>
    <w:rsid w:val="004813B3"/>
    <w:rsid w:val="00496591"/>
    <w:rsid w:val="004C63E4"/>
    <w:rsid w:val="004D3011"/>
    <w:rsid w:val="00503389"/>
    <w:rsid w:val="005103F9"/>
    <w:rsid w:val="005262AC"/>
    <w:rsid w:val="005E39D5"/>
    <w:rsid w:val="005F0E3F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E05C7"/>
    <w:rsid w:val="007F403F"/>
    <w:rsid w:val="0080232E"/>
    <w:rsid w:val="00802CA0"/>
    <w:rsid w:val="00813338"/>
    <w:rsid w:val="008373A8"/>
    <w:rsid w:val="008E37CC"/>
    <w:rsid w:val="00917BCB"/>
    <w:rsid w:val="009260CD"/>
    <w:rsid w:val="00952C25"/>
    <w:rsid w:val="00983E45"/>
    <w:rsid w:val="00A2118D"/>
    <w:rsid w:val="00A24A75"/>
    <w:rsid w:val="00AD76E2"/>
    <w:rsid w:val="00B20152"/>
    <w:rsid w:val="00B253D7"/>
    <w:rsid w:val="00B359E4"/>
    <w:rsid w:val="00B47F1A"/>
    <w:rsid w:val="00B57D98"/>
    <w:rsid w:val="00B70850"/>
    <w:rsid w:val="00B86B3C"/>
    <w:rsid w:val="00C066B6"/>
    <w:rsid w:val="00C37BA1"/>
    <w:rsid w:val="00C4674C"/>
    <w:rsid w:val="00C506CF"/>
    <w:rsid w:val="00C72BED"/>
    <w:rsid w:val="00C80E66"/>
    <w:rsid w:val="00C87749"/>
    <w:rsid w:val="00C9578B"/>
    <w:rsid w:val="00CB0055"/>
    <w:rsid w:val="00CD077F"/>
    <w:rsid w:val="00D2522B"/>
    <w:rsid w:val="00D422DE"/>
    <w:rsid w:val="00D5459D"/>
    <w:rsid w:val="00D81D65"/>
    <w:rsid w:val="00DA1F4D"/>
    <w:rsid w:val="00DA5864"/>
    <w:rsid w:val="00DB4492"/>
    <w:rsid w:val="00DB5EEB"/>
    <w:rsid w:val="00DD172A"/>
    <w:rsid w:val="00E25A26"/>
    <w:rsid w:val="00E4381A"/>
    <w:rsid w:val="00E55D74"/>
    <w:rsid w:val="00E963BD"/>
    <w:rsid w:val="00EB2043"/>
    <w:rsid w:val="00F60274"/>
    <w:rsid w:val="00F77FB9"/>
    <w:rsid w:val="00FB068F"/>
    <w:rsid w:val="00FE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D959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C80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rvieguadiz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vie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44313A0B239449B890C796424EFD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6A383-DD8F-46B5-AB42-F39A2C4C328C}"/>
      </w:docPartPr>
      <w:docPartBody>
        <w:p w:rsidR="005B40D7" w:rsidRDefault="00C0649D">
          <w:pPr>
            <w:pStyle w:val="744313A0B239449B890C796424EFD81D"/>
          </w:pPr>
          <w:r w:rsidRPr="00D5459D">
            <w:t>Profile</w:t>
          </w:r>
        </w:p>
      </w:docPartBody>
    </w:docPart>
    <w:docPart>
      <w:docPartPr>
        <w:name w:val="3A0F9C08D2664F49AC9489711C7C7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466D-F015-4B5F-BF1B-76191EAAE945}"/>
      </w:docPartPr>
      <w:docPartBody>
        <w:p w:rsidR="005B40D7" w:rsidRDefault="00C0649D">
          <w:pPr>
            <w:pStyle w:val="3A0F9C08D2664F49AC9489711C7C75D6"/>
          </w:pPr>
          <w:r w:rsidRPr="00CB0055">
            <w:t>Contact</w:t>
          </w:r>
        </w:p>
      </w:docPartBody>
    </w:docPart>
    <w:docPart>
      <w:docPartPr>
        <w:name w:val="CB3F6D007AD54E4EAA57C6A3D9F45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4CBD8-1D45-4930-9394-C75C3AA070EE}"/>
      </w:docPartPr>
      <w:docPartBody>
        <w:p w:rsidR="005B40D7" w:rsidRDefault="00C0649D">
          <w:pPr>
            <w:pStyle w:val="CB3F6D007AD54E4EAA57C6A3D9F45637"/>
          </w:pPr>
          <w:r w:rsidRPr="004D3011">
            <w:t>PHONE:</w:t>
          </w:r>
        </w:p>
      </w:docPartBody>
    </w:docPart>
    <w:docPart>
      <w:docPartPr>
        <w:name w:val="9CF855FD3E4A48589317051979B05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3068D-9559-445A-A213-0FE8A72D0272}"/>
      </w:docPartPr>
      <w:docPartBody>
        <w:p w:rsidR="005B40D7" w:rsidRDefault="00C0649D">
          <w:pPr>
            <w:pStyle w:val="9CF855FD3E4A48589317051979B05397"/>
          </w:pPr>
          <w:r w:rsidRPr="004D3011">
            <w:t>EMAIL:</w:t>
          </w:r>
        </w:p>
      </w:docPartBody>
    </w:docPart>
    <w:docPart>
      <w:docPartPr>
        <w:name w:val="01E0720A6F4B4280BBFC6D7D5C882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398BD-44DB-472B-8569-7F61CED1F3DE}"/>
      </w:docPartPr>
      <w:docPartBody>
        <w:p w:rsidR="005B40D7" w:rsidRDefault="00C0649D">
          <w:pPr>
            <w:pStyle w:val="01E0720A6F4B4280BBFC6D7D5C882B42"/>
          </w:pPr>
          <w:r w:rsidRPr="00036450">
            <w:t>EDUCATION</w:t>
          </w:r>
        </w:p>
      </w:docPartBody>
    </w:docPart>
    <w:docPart>
      <w:docPartPr>
        <w:name w:val="874C42B457C941A783C3DBC259FA7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24A89-E006-47DB-A304-88CB6BA4C64F}"/>
      </w:docPartPr>
      <w:docPartBody>
        <w:p w:rsidR="005B40D7" w:rsidRDefault="00C0649D">
          <w:pPr>
            <w:pStyle w:val="874C42B457C941A783C3DBC259FA7E93"/>
          </w:pPr>
          <w:r w:rsidRPr="00036450">
            <w:t>WORK EXPERIENCE</w:t>
          </w:r>
        </w:p>
      </w:docPartBody>
    </w:docPart>
    <w:docPart>
      <w:docPartPr>
        <w:name w:val="0A4543FC66D546C89A6ED97A5C154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8F5C-92AE-4A8F-9F85-5CA4A6F84406}"/>
      </w:docPartPr>
      <w:docPartBody>
        <w:p w:rsidR="005B40D7" w:rsidRDefault="00C0649D">
          <w:pPr>
            <w:pStyle w:val="0A4543FC66D546C89A6ED97A5C1543DA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84"/>
    <w:rsid w:val="002C1D45"/>
    <w:rsid w:val="00313B28"/>
    <w:rsid w:val="00420947"/>
    <w:rsid w:val="005B40D7"/>
    <w:rsid w:val="005C2607"/>
    <w:rsid w:val="00C0649D"/>
    <w:rsid w:val="00C71D87"/>
    <w:rsid w:val="00CD44CD"/>
    <w:rsid w:val="00E667C0"/>
    <w:rsid w:val="00E6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4313A0B239449B890C796424EFD81D">
    <w:name w:val="744313A0B239449B890C796424EFD81D"/>
  </w:style>
  <w:style w:type="paragraph" w:customStyle="1" w:styleId="3A0F9C08D2664F49AC9489711C7C75D6">
    <w:name w:val="3A0F9C08D2664F49AC9489711C7C75D6"/>
  </w:style>
  <w:style w:type="paragraph" w:customStyle="1" w:styleId="CB3F6D007AD54E4EAA57C6A3D9F45637">
    <w:name w:val="CB3F6D007AD54E4EAA57C6A3D9F45637"/>
  </w:style>
  <w:style w:type="paragraph" w:customStyle="1" w:styleId="9CF855FD3E4A48589317051979B05397">
    <w:name w:val="9CF855FD3E4A48589317051979B05397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01E0720A6F4B4280BBFC6D7D5C882B42">
    <w:name w:val="01E0720A6F4B4280BBFC6D7D5C882B42"/>
  </w:style>
  <w:style w:type="paragraph" w:customStyle="1" w:styleId="874C42B457C941A783C3DBC259FA7E93">
    <w:name w:val="874C42B457C941A783C3DBC259FA7E93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0A4543FC66D546C89A6ED97A5C1543DA">
    <w:name w:val="0A4543FC66D546C89A6ED97A5C1543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2022-01-04T01:22:00Z</dcterms:created>
  <dcterms:modified xsi:type="dcterms:W3CDTF">2022-05-26T03:57:00Z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